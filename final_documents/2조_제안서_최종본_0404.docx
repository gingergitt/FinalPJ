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C05" w:rsidRPr="00B0251D" w:rsidRDefault="008D7C5B" w:rsidP="0009593D">
      <w:pPr>
        <w:pStyle w:val="a4"/>
      </w:pPr>
      <w:sdt>
        <w:sdtPr>
          <w:rPr>
            <w:rFonts w:hint="eastAsia"/>
          </w:rPr>
          <w:alias w:val="회사 이름"/>
          <w:tag w:val=""/>
          <w:id w:val="1501239775"/>
          <w:placeholder>
            <w:docPart w:val="F2019BE467054ED5874285A99D185F3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09593D">
            <w:rPr>
              <w:rFonts w:hint="eastAsia"/>
            </w:rPr>
            <w:t>디지털 사이니지를 활용한 사용자 맞춤형 도시 광고 서비스</w:t>
          </w:r>
        </w:sdtContent>
      </w:sdt>
      <w:r w:rsidR="00B400CE" w:rsidRPr="00B0251D">
        <w:br/>
      </w:r>
      <w:r w:rsidR="0009593D" w:rsidRPr="0009593D">
        <w:rPr>
          <w:rFonts w:hint="eastAsia"/>
          <w:sz w:val="32"/>
        </w:rPr>
        <w:t>서비스</w:t>
      </w:r>
      <w:r w:rsidR="00B400CE" w:rsidRPr="0009593D">
        <w:rPr>
          <w:sz w:val="32"/>
          <w:lang w:val="ko-KR"/>
        </w:rPr>
        <w:t xml:space="preserve"> 제안서</w:t>
      </w:r>
    </w:p>
    <w:p w:rsidR="008B5C05" w:rsidRPr="00B0251D" w:rsidRDefault="00A9595F" w:rsidP="00A9595F">
      <w:pPr>
        <w:pStyle w:val="aa"/>
      </w:pPr>
      <w:r>
        <w:rPr>
          <w:sz w:val="20"/>
        </w:rPr>
        <w:t xml:space="preserve"> </w:t>
      </w:r>
    </w:p>
    <w:p w:rsidR="008B5C05" w:rsidRPr="00B0251D" w:rsidRDefault="0009593D" w:rsidP="00BA5F41">
      <w:pPr>
        <w:pStyle w:val="1"/>
        <w:spacing w:before="120" w:after="0"/>
      </w:pPr>
      <w:r>
        <w:rPr>
          <w:rFonts w:hint="eastAsia"/>
          <w:lang w:val="ko-KR"/>
        </w:rPr>
        <w:t xml:space="preserve">제안 </w:t>
      </w:r>
      <w:r w:rsidR="00B400CE" w:rsidRPr="00B0251D">
        <w:rPr>
          <w:lang w:val="ko-KR"/>
        </w:rPr>
        <w:t>개요</w:t>
      </w:r>
    </w:p>
    <w:p w:rsidR="008B5C05" w:rsidRPr="00B0251D" w:rsidRDefault="00A9595F">
      <w:pPr>
        <w:pStyle w:val="aa"/>
      </w:pPr>
      <w:r>
        <w:rPr>
          <w:sz w:val="20"/>
        </w:rPr>
        <w:t xml:space="preserve"> </w:t>
      </w:r>
    </w:p>
    <w:p w:rsidR="008B5C05" w:rsidRDefault="008D7C5B" w:rsidP="00675850">
      <w:pPr>
        <w:spacing w:after="0" w:line="240" w:lineRule="auto"/>
        <w:rPr>
          <w:sz w:val="16"/>
          <w:lang w:val="ko-KR"/>
        </w:rPr>
      </w:pPr>
      <w:sdt>
        <w:sdtPr>
          <w:rPr>
            <w:sz w:val="16"/>
          </w:rPr>
          <w:alias w:val="회사 이름"/>
          <w:tag w:val=""/>
          <w:id w:val="-1319412129"/>
          <w:placeholder>
            <w:docPart w:val="D2E963BC509A4DEB8810C700BDA3EAB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09593D">
            <w:rPr>
              <w:rFonts w:hint="eastAsia"/>
              <w:sz w:val="16"/>
            </w:rPr>
            <w:t>디지털 사이니지를 활용한 사용자 맞춤형 도시 광고 서비스</w:t>
          </w:r>
        </w:sdtContent>
      </w:sdt>
      <w:r w:rsidR="00B400CE" w:rsidRPr="00B0251D">
        <w:rPr>
          <w:sz w:val="16"/>
          <w:lang w:val="ko-KR"/>
        </w:rPr>
        <w:t xml:space="preserve"> </w:t>
      </w:r>
      <w:r w:rsidR="005D6A02" w:rsidRPr="005D6A02">
        <w:t>는</w:t>
      </w:r>
      <w:r w:rsidR="005D6A02" w:rsidRPr="00B0251D">
        <w:rPr>
          <w:sz w:val="16"/>
          <w:lang w:val="ko-KR"/>
        </w:rPr>
        <w:t xml:space="preserve"> </w:t>
      </w:r>
      <w:r w:rsidR="00B400CE" w:rsidRPr="00B0251D">
        <w:rPr>
          <w:sz w:val="16"/>
          <w:lang w:val="ko-KR"/>
        </w:rPr>
        <w:t xml:space="preserve">고객 만족을 향상하기 위한 목표를 달성하기 위해 </w:t>
      </w:r>
      <w:sdt>
        <w:sdtPr>
          <w:rPr>
            <w:sz w:val="16"/>
          </w:rPr>
          <w:alias w:val="고객 이름"/>
          <w:tag w:val=""/>
          <w:id w:val="-1704244616"/>
          <w:placeholder>
            <w:docPart w:val="E1193C8715DB48B3A142E5EE17264A0B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836BF5">
            <w:rPr>
              <w:rFonts w:hint="eastAsia"/>
              <w:sz w:val="16"/>
            </w:rPr>
            <w:t>고객사</w:t>
          </w:r>
        </w:sdtContent>
      </w:sdt>
      <w:r w:rsidR="00B400CE" w:rsidRPr="00B0251D">
        <w:rPr>
          <w:sz w:val="16"/>
          <w:lang w:val="ko-KR"/>
        </w:rPr>
        <w:t xml:space="preserve"> </w:t>
      </w:r>
      <w:r w:rsidR="005D6A02" w:rsidRPr="005D6A02">
        <w:t>는</w:t>
      </w:r>
      <w:r w:rsidR="005D6A02" w:rsidRPr="00B0251D">
        <w:rPr>
          <w:sz w:val="16"/>
          <w:lang w:val="ko-KR"/>
        </w:rPr>
        <w:t xml:space="preserve"> </w:t>
      </w:r>
      <w:r w:rsidR="00B400CE" w:rsidRPr="00B0251D">
        <w:rPr>
          <w:sz w:val="16"/>
          <w:lang w:val="ko-KR"/>
        </w:rPr>
        <w:t>서비스 제안서를 전달하게 되어 기쁘게 생각합니다. 당사는</w:t>
      </w:r>
      <w:r w:rsidR="00A9595F">
        <w:rPr>
          <w:sz w:val="16"/>
          <w:lang w:val="ko-KR"/>
        </w:rPr>
        <w:t xml:space="preserve"> </w:t>
      </w:r>
      <w:r w:rsidR="00A9595F">
        <w:rPr>
          <w:rFonts w:hint="eastAsia"/>
          <w:sz w:val="16"/>
          <w:lang w:val="ko-KR"/>
        </w:rPr>
        <w:t>빅데이터 분석을 통해 실시간으로 사용자의 관심사 및 정보를 수집하고 그 분석결과를 통해 광고를 송출하기 때문에 운전자를 포함한 사용자,</w:t>
      </w:r>
      <w:r w:rsidR="00A9595F">
        <w:rPr>
          <w:sz w:val="16"/>
          <w:lang w:val="ko-KR"/>
        </w:rPr>
        <w:t xml:space="preserve"> </w:t>
      </w:r>
      <w:r w:rsidR="00A9595F">
        <w:rPr>
          <w:rFonts w:hint="eastAsia"/>
          <w:sz w:val="16"/>
          <w:lang w:val="ko-KR"/>
        </w:rPr>
        <w:t>그리고 광고주 및 건물주 등 타겟팅하여 효율적인 광고 송출이 가능합니다.</w:t>
      </w:r>
    </w:p>
    <w:p w:rsidR="00836BF5" w:rsidRDefault="00836BF5" w:rsidP="00675850">
      <w:pPr>
        <w:spacing w:after="0" w:line="240" w:lineRule="auto"/>
        <w:rPr>
          <w:sz w:val="16"/>
          <w:lang w:val="ko-KR"/>
        </w:rPr>
      </w:pPr>
    </w:p>
    <w:p w:rsidR="00836BF5" w:rsidRPr="00836BF5" w:rsidRDefault="00836BF5" w:rsidP="00836BF5">
      <w:pPr>
        <w:pStyle w:val="2"/>
        <w:numPr>
          <w:ilvl w:val="0"/>
          <w:numId w:val="4"/>
        </w:numPr>
        <w:spacing w:before="0" w:after="0"/>
      </w:pPr>
      <w:r>
        <w:rPr>
          <w:rFonts w:hint="eastAsia"/>
          <w:lang w:val="ko-KR"/>
        </w:rPr>
        <w:t>제안 업체 소개</w:t>
      </w:r>
    </w:p>
    <w:p w:rsidR="00836BF5" w:rsidRPr="00836BF5" w:rsidRDefault="00836BF5" w:rsidP="00836BF5">
      <w:pPr>
        <w:pStyle w:val="a"/>
        <w:rPr>
          <w:sz w:val="16"/>
          <w:szCs w:val="16"/>
        </w:rPr>
      </w:pPr>
      <w:r>
        <w:rPr>
          <w:rFonts w:hint="eastAsia"/>
          <w:lang w:val="ko-KR"/>
        </w:rPr>
        <w:t>업체명 :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OSTB</w:t>
      </w:r>
    </w:p>
    <w:p w:rsidR="00836BF5" w:rsidRPr="00836BF5" w:rsidRDefault="00836BF5" w:rsidP="00836BF5">
      <w:pPr>
        <w:pStyle w:val="a"/>
        <w:rPr>
          <w:sz w:val="16"/>
          <w:szCs w:val="16"/>
        </w:rPr>
      </w:pPr>
      <w:r>
        <w:rPr>
          <w:rFonts w:hint="eastAsia"/>
          <w:lang w:val="ko-KR"/>
        </w:rPr>
        <w:t>소재지 :서울 강남구 테헤란로 212,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13층</w:t>
      </w:r>
    </w:p>
    <w:p w:rsidR="00836BF5" w:rsidRDefault="00836BF5" w:rsidP="00836BF5">
      <w:pPr>
        <w:pStyle w:val="a"/>
        <w:rPr>
          <w:sz w:val="16"/>
          <w:szCs w:val="16"/>
        </w:rPr>
      </w:pPr>
      <w:r>
        <w:rPr>
          <w:rFonts w:hint="eastAsia"/>
          <w:lang w:val="ko-KR"/>
        </w:rPr>
        <w:t>총 재직 인원 :5명</w:t>
      </w:r>
    </w:p>
    <w:p w:rsidR="004B4BF6" w:rsidRPr="00B0251D" w:rsidRDefault="004B4BF6" w:rsidP="00675850">
      <w:pPr>
        <w:spacing w:after="0" w:line="240" w:lineRule="auto"/>
        <w:rPr>
          <w:sz w:val="16"/>
        </w:rPr>
      </w:pPr>
    </w:p>
    <w:p w:rsidR="008B5C05" w:rsidRPr="00B0251D" w:rsidRDefault="0009593D" w:rsidP="004B4BF6">
      <w:pPr>
        <w:pStyle w:val="2"/>
        <w:numPr>
          <w:ilvl w:val="0"/>
          <w:numId w:val="4"/>
        </w:numPr>
        <w:spacing w:before="0" w:after="0"/>
      </w:pPr>
      <w:r>
        <w:rPr>
          <w:rFonts w:hint="eastAsia"/>
          <w:lang w:val="ko-KR"/>
        </w:rPr>
        <w:t xml:space="preserve">제안배경 </w:t>
      </w:r>
    </w:p>
    <w:p w:rsidR="008B5C05" w:rsidRPr="00B0251D" w:rsidRDefault="004B4BF6">
      <w:pPr>
        <w:pStyle w:val="aa"/>
        <w:rPr>
          <w:sz w:val="16"/>
        </w:rPr>
      </w:pPr>
      <w:r>
        <w:t xml:space="preserve"> </w:t>
      </w:r>
    </w:p>
    <w:p w:rsidR="004B4BF6" w:rsidRPr="004B4BF6" w:rsidRDefault="004B4BF6" w:rsidP="004B4BF6">
      <w:pPr>
        <w:pStyle w:val="a"/>
        <w:rPr>
          <w:sz w:val="16"/>
          <w:szCs w:val="16"/>
        </w:rPr>
      </w:pPr>
      <w:r w:rsidRPr="004B4BF6">
        <w:rPr>
          <w:rFonts w:hint="eastAsia"/>
          <w:sz w:val="16"/>
          <w:szCs w:val="16"/>
        </w:rPr>
        <w:t>현대의 광고산업에서 빅데이터 기반 사용자 맞춤형 광고가 온라인 위주로 발전하고 있는 반면, 오프라인 거점광고는 여전히 효율적인 소비자 타겟팅이 부족한 상태</w:t>
      </w:r>
    </w:p>
    <w:p w:rsidR="004B4BF6" w:rsidRPr="004B4BF6" w:rsidRDefault="004B4BF6" w:rsidP="004B4BF6">
      <w:pPr>
        <w:pStyle w:val="a"/>
        <w:rPr>
          <w:sz w:val="16"/>
          <w:szCs w:val="16"/>
        </w:rPr>
      </w:pPr>
      <w:r w:rsidRPr="004B4BF6">
        <w:rPr>
          <w:rFonts w:hint="eastAsia"/>
          <w:sz w:val="16"/>
          <w:szCs w:val="16"/>
        </w:rPr>
        <w:t>구간별 교통량을 측정한 자료를 분석해본 결과,</w:t>
      </w:r>
      <w:r w:rsidRPr="004B4BF6">
        <w:rPr>
          <w:sz w:val="16"/>
          <w:szCs w:val="16"/>
        </w:rPr>
        <w:t xml:space="preserve"> </w:t>
      </w:r>
      <w:r w:rsidRPr="004B4BF6">
        <w:rPr>
          <w:rFonts w:hint="eastAsia"/>
          <w:sz w:val="16"/>
          <w:szCs w:val="16"/>
        </w:rPr>
        <w:t>거점 별로 연령, 성별, 직업, 가구 형태 등에 따른 유의미한 기호집단형성이 되어 있음을 발견함.</w:t>
      </w:r>
    </w:p>
    <w:p w:rsidR="004B4BF6" w:rsidRPr="004B4BF6" w:rsidRDefault="004B4BF6" w:rsidP="004B4BF6">
      <w:pPr>
        <w:pStyle w:val="a"/>
        <w:rPr>
          <w:sz w:val="16"/>
          <w:szCs w:val="16"/>
        </w:rPr>
      </w:pPr>
      <w:r w:rsidRPr="004B4BF6">
        <w:rPr>
          <w:rFonts w:hint="eastAsia"/>
          <w:sz w:val="16"/>
          <w:szCs w:val="16"/>
        </w:rPr>
        <w:t>현재 비효율적으로 진행되고 있는 오프라인 거점광고에 기호집단 관련 빅데이터 분석을 도입하면 보다 효율적인 광고집행이 이루어질 수 있음</w:t>
      </w:r>
    </w:p>
    <w:p w:rsidR="008B5C05" w:rsidRPr="00B0251D" w:rsidRDefault="0009593D" w:rsidP="00836BF5">
      <w:pPr>
        <w:pStyle w:val="2"/>
        <w:numPr>
          <w:ilvl w:val="0"/>
          <w:numId w:val="4"/>
        </w:numPr>
        <w:spacing w:before="0" w:after="0"/>
      </w:pPr>
      <w:r>
        <w:rPr>
          <w:rFonts w:hint="eastAsia"/>
          <w:lang w:val="ko-KR"/>
        </w:rPr>
        <w:t>제안목적</w:t>
      </w:r>
    </w:p>
    <w:p w:rsidR="008B5C05" w:rsidRPr="00B0251D" w:rsidRDefault="004B4BF6">
      <w:pPr>
        <w:pStyle w:val="aa"/>
      </w:pPr>
      <w:r>
        <w:t xml:space="preserve"> </w:t>
      </w:r>
    </w:p>
    <w:p w:rsidR="008B5C05" w:rsidRPr="004B4BF6" w:rsidRDefault="004B4BF6" w:rsidP="004B4BF6">
      <w:pPr>
        <w:pStyle w:val="a"/>
        <w:rPr>
          <w:sz w:val="16"/>
          <w:szCs w:val="16"/>
        </w:rPr>
      </w:pPr>
      <w:r w:rsidRPr="004B4BF6">
        <w:rPr>
          <w:rFonts w:hint="eastAsia"/>
          <w:sz w:val="16"/>
          <w:szCs w:val="16"/>
        </w:rPr>
        <w:t>목표 1:</w:t>
      </w:r>
      <w:r w:rsidRPr="004B4BF6">
        <w:rPr>
          <w:sz w:val="16"/>
          <w:szCs w:val="16"/>
        </w:rPr>
        <w:t xml:space="preserve"> </w:t>
      </w:r>
      <w:r w:rsidRPr="004B4BF6">
        <w:rPr>
          <w:rFonts w:hint="eastAsia"/>
          <w:sz w:val="16"/>
          <w:szCs w:val="16"/>
        </w:rPr>
        <w:t>사거리 전광판 광고 주변 교통량 및 운전자의 정보를 분석하여 광고 집행 시 주변 운전자들의 기호에 맞는 광고를 송출</w:t>
      </w:r>
    </w:p>
    <w:p w:rsidR="004B4BF6" w:rsidRPr="004B4BF6" w:rsidRDefault="004B4BF6" w:rsidP="004B4BF6">
      <w:pPr>
        <w:pStyle w:val="a"/>
        <w:rPr>
          <w:sz w:val="16"/>
          <w:szCs w:val="16"/>
        </w:rPr>
      </w:pPr>
      <w:r w:rsidRPr="004B4BF6">
        <w:rPr>
          <w:rFonts w:hint="eastAsia"/>
          <w:sz w:val="16"/>
          <w:szCs w:val="16"/>
        </w:rPr>
        <w:t>목표 2:</w:t>
      </w:r>
      <w:r w:rsidRPr="004B4BF6">
        <w:rPr>
          <w:sz w:val="16"/>
          <w:szCs w:val="16"/>
        </w:rPr>
        <w:t xml:space="preserve"> </w:t>
      </w:r>
      <w:r w:rsidRPr="004B4BF6">
        <w:rPr>
          <w:rFonts w:hint="eastAsia"/>
          <w:sz w:val="16"/>
          <w:szCs w:val="16"/>
        </w:rPr>
        <w:t>운전자의 어플리케이션, 차량 Lcd모니터, 광고주 관리자페이지를 연동하여 실시간으로 차량의 상태 및 운전자의 기호를 광고판에 반영</w:t>
      </w:r>
    </w:p>
    <w:p w:rsidR="004B4BF6" w:rsidRPr="004B4BF6" w:rsidRDefault="004B4BF6" w:rsidP="004B4BF6">
      <w:pPr>
        <w:pStyle w:val="a"/>
        <w:rPr>
          <w:sz w:val="16"/>
          <w:szCs w:val="16"/>
        </w:rPr>
      </w:pPr>
      <w:r w:rsidRPr="004B4BF6">
        <w:rPr>
          <w:rFonts w:hint="eastAsia"/>
          <w:sz w:val="16"/>
          <w:szCs w:val="16"/>
        </w:rPr>
        <w:t>목표 3:</w:t>
      </w:r>
      <w:r w:rsidRPr="004B4BF6">
        <w:rPr>
          <w:sz w:val="16"/>
          <w:szCs w:val="16"/>
        </w:rPr>
        <w:t xml:space="preserve"> </w:t>
      </w:r>
      <w:r w:rsidRPr="004B4BF6">
        <w:rPr>
          <w:rFonts w:hint="eastAsia"/>
          <w:sz w:val="16"/>
          <w:szCs w:val="16"/>
        </w:rPr>
        <w:t>소비자의 기호를 정제된 로그로 변환하여 Decision tree 알고리즘으로 분석, 광고송출 내용 및 순서등에 반영</w:t>
      </w:r>
    </w:p>
    <w:p w:rsidR="008B5C05" w:rsidRDefault="0009593D">
      <w:pPr>
        <w:pStyle w:val="2"/>
        <w:rPr>
          <w:color w:val="1F4E79" w:themeColor="accent1" w:themeShade="80"/>
          <w:sz w:val="28"/>
          <w:lang w:val="ko-KR"/>
        </w:rPr>
      </w:pPr>
      <w:r w:rsidRPr="004B5FC1">
        <w:rPr>
          <w:rFonts w:hint="eastAsia"/>
          <w:color w:val="1F4E79" w:themeColor="accent1" w:themeShade="80"/>
          <w:sz w:val="28"/>
          <w:lang w:val="ko-KR"/>
        </w:rPr>
        <w:t>기대효과</w:t>
      </w:r>
    </w:p>
    <w:p w:rsidR="00836BF5" w:rsidRPr="00B0251D" w:rsidRDefault="00836BF5" w:rsidP="00836BF5">
      <w:pPr>
        <w:spacing w:after="0"/>
        <w:rPr>
          <w:sz w:val="16"/>
        </w:rPr>
      </w:pPr>
      <w:r w:rsidRPr="00B0251D">
        <w:rPr>
          <w:sz w:val="16"/>
          <w:lang w:val="ko-KR"/>
        </w:rPr>
        <w:t xml:space="preserve">다음 결과를 제공하기 위해 </w:t>
      </w:r>
      <w:sdt>
        <w:sdtPr>
          <w:rPr>
            <w:rFonts w:hint="eastAsia"/>
            <w:sz w:val="16"/>
          </w:rPr>
          <w:alias w:val="고객 이름"/>
          <w:tag w:val=""/>
          <w:id w:val="1220248248"/>
          <w:placeholder>
            <w:docPart w:val="BF26F05E220745809931B3DC46B97A52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>
            <w:rPr>
              <w:rFonts w:hint="eastAsia"/>
              <w:sz w:val="16"/>
            </w:rPr>
            <w:t>고객사</w:t>
          </w:r>
        </w:sdtContent>
      </w:sdt>
      <w:r w:rsidRPr="00026D2E">
        <w:rPr>
          <w:rFonts w:hint="eastAsia"/>
          <w:sz w:val="16"/>
          <w:lang w:val="ko-KR"/>
        </w:rPr>
        <w:t>의</w:t>
      </w:r>
      <w:r w:rsidRPr="00026D2E">
        <w:rPr>
          <w:sz w:val="16"/>
          <w:lang w:val="ko-KR"/>
        </w:rPr>
        <w:t xml:space="preserve"> 요구 사항에</w:t>
      </w:r>
      <w:r w:rsidRPr="00B0251D">
        <w:rPr>
          <w:sz w:val="16"/>
          <w:lang w:val="ko-KR"/>
        </w:rPr>
        <w:t xml:space="preserve"> 맞는 솔루션을 제안합니다.</w:t>
      </w:r>
    </w:p>
    <w:p w:rsidR="004B5FC1" w:rsidRPr="004B5FC1" w:rsidRDefault="004B5FC1" w:rsidP="004B5FC1">
      <w:pPr>
        <w:pStyle w:val="2"/>
        <w:spacing w:before="0" w:after="0"/>
        <w:rPr>
          <w:sz w:val="22"/>
        </w:rPr>
      </w:pPr>
      <w:r w:rsidRPr="004B5FC1">
        <w:rPr>
          <w:rFonts w:hint="eastAsia"/>
          <w:sz w:val="22"/>
        </w:rPr>
        <w:t>&lt;1&gt;</w:t>
      </w:r>
      <w:r w:rsidRPr="004B5FC1">
        <w:rPr>
          <w:sz w:val="22"/>
        </w:rPr>
        <w:t xml:space="preserve"> </w:t>
      </w:r>
      <w:r w:rsidRPr="004B5FC1">
        <w:rPr>
          <w:rFonts w:hint="eastAsia"/>
          <w:sz w:val="22"/>
        </w:rPr>
        <w:t xml:space="preserve">경제적 </w:t>
      </w:r>
      <w:r>
        <w:rPr>
          <w:rFonts w:hint="eastAsia"/>
          <w:sz w:val="22"/>
        </w:rPr>
        <w:t>측면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광고의 노출도 향상으로 인한 수익률 증가 예상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소비자 표적 광고 연결을 통해 소비활동 증가 예상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lastRenderedPageBreak/>
        <w:t>광고 노출도:</w:t>
      </w:r>
      <w:r w:rsidRPr="004B5FC1">
        <w:rPr>
          <w:sz w:val="16"/>
          <w:szCs w:val="16"/>
        </w:rPr>
        <w:t xml:space="preserve"> </w:t>
      </w:r>
      <w:r w:rsidRPr="004B5FC1">
        <w:rPr>
          <w:rFonts w:hint="eastAsia"/>
          <w:sz w:val="16"/>
          <w:szCs w:val="16"/>
        </w:rPr>
        <w:t xml:space="preserve">해당 지역의 유동차량/유동인구 </w:t>
      </w:r>
    </w:p>
    <w:p w:rsidR="004B5FC1" w:rsidRPr="004B5FC1" w:rsidRDefault="004B5FC1" w:rsidP="002B4017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 xml:space="preserve">광고 평균 비용 </w:t>
      </w:r>
      <w:r w:rsidRPr="004B5FC1">
        <w:rPr>
          <w:sz w:val="16"/>
          <w:szCs w:val="16"/>
        </w:rPr>
        <w:t xml:space="preserve">: </w:t>
      </w:r>
      <w:r w:rsidRPr="004B5FC1">
        <w:rPr>
          <w:rFonts w:hint="eastAsia"/>
          <w:sz w:val="16"/>
          <w:szCs w:val="16"/>
        </w:rPr>
        <w:t xml:space="preserve">주요 지역 약 </w:t>
      </w:r>
      <w:r w:rsidRPr="004B5FC1">
        <w:rPr>
          <w:sz w:val="16"/>
          <w:szCs w:val="16"/>
        </w:rPr>
        <w:t>800/</w:t>
      </w:r>
      <w:r w:rsidRPr="004B5FC1">
        <w:rPr>
          <w:rFonts w:hint="eastAsia"/>
          <w:sz w:val="16"/>
          <w:szCs w:val="16"/>
        </w:rPr>
        <w:t xml:space="preserve">하루 </w:t>
      </w:r>
      <w:r w:rsidRPr="004B5FC1">
        <w:rPr>
          <w:sz w:val="16"/>
          <w:szCs w:val="16"/>
        </w:rPr>
        <w:t>20</w:t>
      </w:r>
      <w:r w:rsidRPr="004B5FC1">
        <w:rPr>
          <w:rFonts w:hint="eastAsia"/>
          <w:sz w:val="16"/>
          <w:szCs w:val="16"/>
        </w:rPr>
        <w:t xml:space="preserve">초 </w:t>
      </w:r>
      <w:r w:rsidRPr="004B5FC1">
        <w:rPr>
          <w:sz w:val="16"/>
          <w:szCs w:val="16"/>
        </w:rPr>
        <w:t>100</w:t>
      </w:r>
      <w:r w:rsidRPr="004B5FC1">
        <w:rPr>
          <w:rFonts w:hint="eastAsia"/>
          <w:sz w:val="16"/>
          <w:szCs w:val="16"/>
        </w:rPr>
        <w:t>회이상 노출 기준</w:t>
      </w:r>
    </w:p>
    <w:p w:rsidR="004B5FC1" w:rsidRPr="004B5FC1" w:rsidRDefault="004B5FC1" w:rsidP="004B5FC1">
      <w:pPr>
        <w:pStyle w:val="2"/>
        <w:spacing w:before="0" w:after="0"/>
        <w:rPr>
          <w:sz w:val="22"/>
        </w:rPr>
      </w:pPr>
      <w:r w:rsidRPr="004B5FC1">
        <w:rPr>
          <w:rFonts w:hint="eastAsia"/>
          <w:sz w:val="22"/>
        </w:rPr>
        <w:t>&lt;1&gt;</w:t>
      </w:r>
      <w:r w:rsidRPr="004B5FC1">
        <w:rPr>
          <w:sz w:val="22"/>
        </w:rPr>
        <w:t xml:space="preserve"> </w:t>
      </w:r>
      <w:r>
        <w:rPr>
          <w:rFonts w:hint="eastAsia"/>
          <w:sz w:val="22"/>
        </w:rPr>
        <w:t>산업</w:t>
      </w:r>
      <w:r w:rsidRPr="004B5FC1">
        <w:rPr>
          <w:rFonts w:hint="eastAsia"/>
          <w:sz w:val="22"/>
        </w:rPr>
        <w:t xml:space="preserve">적 </w:t>
      </w:r>
      <w:r>
        <w:rPr>
          <w:rFonts w:hint="eastAsia"/>
          <w:sz w:val="22"/>
        </w:rPr>
        <w:t>측면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커넥티드 카에서 수집한 정보를 활용한 데이터 분석 모델을 구축</w:t>
      </w:r>
      <w:r w:rsidRPr="004B5FC1">
        <w:rPr>
          <w:sz w:val="16"/>
          <w:szCs w:val="16"/>
          <w:lang w:val="ko-KR"/>
        </w:rPr>
        <w:t xml:space="preserve"> 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커넥티드 카 이외의 차량에서도 인포메틱 삽입을 통해 커넥티드 카와 동일한 데이터 분석 서비스를 제공받을 수 있음</w:t>
      </w:r>
      <w:r w:rsidRPr="004B5FC1">
        <w:rPr>
          <w:sz w:val="16"/>
          <w:szCs w:val="16"/>
          <w:lang w:val="ko-KR"/>
        </w:rPr>
        <w:t xml:space="preserve"> </w:t>
      </w:r>
    </w:p>
    <w:p w:rsidR="004B5FC1" w:rsidRPr="004B5FC1" w:rsidRDefault="004B5FC1" w:rsidP="004B5FC1">
      <w:pPr>
        <w:pStyle w:val="2"/>
        <w:spacing w:before="0" w:after="0"/>
        <w:rPr>
          <w:sz w:val="22"/>
        </w:rPr>
      </w:pPr>
      <w:r w:rsidRPr="004B5FC1">
        <w:rPr>
          <w:rFonts w:hint="eastAsia"/>
          <w:sz w:val="22"/>
        </w:rPr>
        <w:t>&lt;1&gt;</w:t>
      </w:r>
      <w:r w:rsidRPr="004B5FC1">
        <w:rPr>
          <w:sz w:val="22"/>
        </w:rPr>
        <w:t xml:space="preserve"> </w:t>
      </w:r>
      <w:r>
        <w:rPr>
          <w:rFonts w:hint="eastAsia"/>
          <w:sz w:val="22"/>
        </w:rPr>
        <w:t>기술</w:t>
      </w:r>
      <w:r w:rsidRPr="004B5FC1">
        <w:rPr>
          <w:rFonts w:hint="eastAsia"/>
          <w:sz w:val="22"/>
        </w:rPr>
        <w:t xml:space="preserve">적 </w:t>
      </w:r>
      <w:r>
        <w:rPr>
          <w:rFonts w:hint="eastAsia"/>
          <w:sz w:val="22"/>
        </w:rPr>
        <w:t>측면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데이터</w:t>
      </w:r>
      <w:r w:rsidRPr="004B5FC1">
        <w:rPr>
          <w:sz w:val="16"/>
          <w:szCs w:val="16"/>
        </w:rPr>
        <w:t xml:space="preserve"> 수집 모델의 구축을 통해 운전자뿐만 아닌 보행자까지 양방향의 정보 전달이 가능</w:t>
      </w:r>
      <w:r w:rsidRPr="004B5FC1">
        <w:rPr>
          <w:rFonts w:hint="eastAsia"/>
          <w:sz w:val="16"/>
          <w:szCs w:val="16"/>
        </w:rPr>
        <w:t xml:space="preserve"> 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다수의</w:t>
      </w:r>
      <w:r w:rsidRPr="004B5FC1">
        <w:rPr>
          <w:sz w:val="16"/>
          <w:szCs w:val="16"/>
        </w:rPr>
        <w:t xml:space="preserve"> ECU를 사용하여 ECU들과 협조-제어가 가능한 통합 제어를 기대</w:t>
      </w:r>
    </w:p>
    <w:p w:rsidR="004B5FC1" w:rsidRPr="004B5FC1" w:rsidRDefault="004B5FC1" w:rsidP="004B5FC1">
      <w:pPr>
        <w:pStyle w:val="2"/>
        <w:spacing w:before="0" w:after="0"/>
        <w:rPr>
          <w:sz w:val="22"/>
        </w:rPr>
      </w:pPr>
      <w:r w:rsidRPr="004B5FC1">
        <w:rPr>
          <w:rFonts w:hint="eastAsia"/>
          <w:sz w:val="22"/>
        </w:rPr>
        <w:t>&lt;1&gt;</w:t>
      </w:r>
      <w:r w:rsidRPr="004B5FC1">
        <w:rPr>
          <w:sz w:val="22"/>
        </w:rPr>
        <w:t xml:space="preserve"> </w:t>
      </w:r>
      <w:r>
        <w:rPr>
          <w:rFonts w:hint="eastAsia"/>
          <w:sz w:val="22"/>
        </w:rPr>
        <w:t>서비스</w:t>
      </w:r>
      <w:r w:rsidRPr="004B5FC1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측면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수요자 중심의 서비스 질 향상</w:t>
      </w:r>
      <w:r w:rsidRPr="004B5FC1">
        <w:rPr>
          <w:sz w:val="16"/>
          <w:szCs w:val="16"/>
          <w:lang w:val="ko-KR"/>
        </w:rPr>
        <w:t xml:space="preserve"> 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고객의 이용만족도 개선</w:t>
      </w:r>
      <w:r w:rsidRPr="004B5FC1">
        <w:rPr>
          <w:sz w:val="16"/>
          <w:szCs w:val="16"/>
          <w:lang w:val="ko-KR"/>
        </w:rPr>
        <w:t xml:space="preserve"> </w:t>
      </w:r>
    </w:p>
    <w:p w:rsidR="004B5FC1" w:rsidRPr="004B5FC1" w:rsidRDefault="004B5FC1" w:rsidP="004B5FC1">
      <w:pPr>
        <w:pStyle w:val="a"/>
        <w:numPr>
          <w:ilvl w:val="0"/>
          <w:numId w:val="0"/>
        </w:numPr>
        <w:rPr>
          <w:sz w:val="16"/>
        </w:rPr>
      </w:pPr>
    </w:p>
    <w:p w:rsidR="0009593D" w:rsidRPr="0009593D" w:rsidRDefault="0009593D" w:rsidP="0009593D">
      <w:pPr>
        <w:pStyle w:val="1"/>
        <w:spacing w:before="360" w:after="0"/>
        <w:rPr>
          <w:sz w:val="26"/>
          <w:szCs w:val="26"/>
          <w:lang w:val="ko-KR"/>
        </w:rPr>
      </w:pPr>
      <w:r>
        <w:rPr>
          <w:rFonts w:hint="eastAsia"/>
          <w:sz w:val="26"/>
          <w:szCs w:val="26"/>
          <w:lang w:val="ko-KR"/>
        </w:rPr>
        <w:t>수행방안</w:t>
      </w:r>
    </w:p>
    <w:p w:rsidR="008B5C05" w:rsidRPr="00B0251D" w:rsidRDefault="0009593D" w:rsidP="002B4017">
      <w:pPr>
        <w:pStyle w:val="2"/>
        <w:spacing w:after="0"/>
      </w:pPr>
      <w:r>
        <w:rPr>
          <w:rFonts w:hint="eastAsia"/>
          <w:lang w:val="ko-KR"/>
        </w:rPr>
        <w:t>A.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구성 아키텍쳐</w:t>
      </w:r>
    </w:p>
    <w:p w:rsidR="0009593D" w:rsidRDefault="0009593D">
      <w:pPr>
        <w:pStyle w:val="aa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6345E7" wp14:editId="7B7D51C2">
            <wp:simplePos x="0" y="0"/>
            <wp:positionH relativeFrom="margin">
              <wp:align>left</wp:align>
            </wp:positionH>
            <wp:positionV relativeFrom="paragraph">
              <wp:posOffset>308011</wp:posOffset>
            </wp:positionV>
            <wp:extent cx="5719445" cy="3217545"/>
            <wp:effectExtent l="0" t="0" r="0" b="1905"/>
            <wp:wrapSquare wrapText="bothSides"/>
            <wp:docPr id="35" name="그림 35" descr="final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nalpj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C05" w:rsidRPr="00B0251D" w:rsidRDefault="0009593D">
      <w:pPr>
        <w:pStyle w:val="2"/>
      </w:pPr>
      <w:r>
        <w:rPr>
          <w:rFonts w:hint="eastAsia"/>
          <w:lang w:val="ko-KR"/>
        </w:rPr>
        <w:t>B.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개발 방안(알고리즘의 구현 요소)</w:t>
      </w:r>
    </w:p>
    <w:p w:rsidR="00A9595F" w:rsidRDefault="00A9595F" w:rsidP="00A9595F">
      <w:pPr>
        <w:pStyle w:val="aa"/>
        <w:rPr>
          <w:sz w:val="16"/>
          <w:szCs w:val="16"/>
        </w:rPr>
      </w:pPr>
      <w:r>
        <w:t xml:space="preserve">- </w:t>
      </w:r>
      <w:r w:rsidRPr="00A9595F">
        <w:rPr>
          <w:sz w:val="16"/>
          <w:szCs w:val="16"/>
        </w:rPr>
        <w:t xml:space="preserve">기존에 디지털 사이니지에 사용되었던 알고리즘 사용 방식은 광고를 송출하는 영역대에 사용자의 관심사를 집계하여 가장 많은 관심사에 해당하는 광고를 송출하는 </w:t>
      </w:r>
      <w:r>
        <w:rPr>
          <w:sz w:val="16"/>
          <w:szCs w:val="16"/>
        </w:rPr>
        <w:t>것</w:t>
      </w:r>
      <w:r w:rsidRPr="00A9595F">
        <w:rPr>
          <w:sz w:val="16"/>
          <w:szCs w:val="16"/>
        </w:rPr>
        <w:t xml:space="preserve"> </w:t>
      </w:r>
    </w:p>
    <w:p w:rsidR="00A9595F" w:rsidRDefault="00A9595F" w:rsidP="00A9595F">
      <w:pPr>
        <w:pStyle w:val="aa"/>
        <w:rPr>
          <w:sz w:val="16"/>
          <w:szCs w:val="16"/>
        </w:rPr>
      </w:pPr>
      <w:r w:rsidRPr="00A9595F">
        <w:rPr>
          <w:sz w:val="16"/>
          <w:szCs w:val="16"/>
        </w:rPr>
        <w:lastRenderedPageBreak/>
        <w:t xml:space="preserve">- 광고에 대한 실효성을 </w:t>
      </w:r>
      <w:r>
        <w:rPr>
          <w:sz w:val="16"/>
          <w:szCs w:val="16"/>
        </w:rPr>
        <w:t>체크</w:t>
      </w:r>
      <w:r>
        <w:rPr>
          <w:rFonts w:hint="eastAsia"/>
          <w:sz w:val="16"/>
          <w:szCs w:val="16"/>
        </w:rPr>
        <w:t>가 가능함.</w:t>
      </w:r>
      <w:r w:rsidRPr="00A9595F">
        <w:rPr>
          <w:sz w:val="16"/>
          <w:szCs w:val="16"/>
        </w:rPr>
        <w:t xml:space="preserve"> 즉</w:t>
      </w:r>
      <w:r>
        <w:rPr>
          <w:rFonts w:hint="eastAsia"/>
          <w:sz w:val="16"/>
          <w:szCs w:val="16"/>
        </w:rPr>
        <w:t>,</w:t>
      </w:r>
      <w:r w:rsidRPr="00A9595F">
        <w:rPr>
          <w:sz w:val="16"/>
          <w:szCs w:val="16"/>
        </w:rPr>
        <w:t xml:space="preserve"> 기존의 방식보다 광고의 효율을 높일 수 </w:t>
      </w:r>
      <w:r>
        <w:rPr>
          <w:sz w:val="16"/>
          <w:szCs w:val="16"/>
        </w:rPr>
        <w:t>있</w:t>
      </w:r>
      <w:r>
        <w:rPr>
          <w:rFonts w:hint="eastAsia"/>
          <w:sz w:val="16"/>
          <w:szCs w:val="16"/>
        </w:rPr>
        <w:t>음</w:t>
      </w:r>
    </w:p>
    <w:p w:rsidR="00A9595F" w:rsidRDefault="00A9595F" w:rsidP="00A9595F">
      <w:pPr>
        <w:pStyle w:val="aa"/>
        <w:rPr>
          <w:sz w:val="16"/>
          <w:szCs w:val="16"/>
        </w:rPr>
      </w:pPr>
      <w:r w:rsidRPr="00A9595F">
        <w:rPr>
          <w:sz w:val="16"/>
          <w:szCs w:val="16"/>
        </w:rPr>
        <w:t xml:space="preserve">i. </w:t>
      </w:r>
      <w:r w:rsidRPr="004B4BF6">
        <w:rPr>
          <w:b/>
          <w:sz w:val="16"/>
          <w:szCs w:val="16"/>
        </w:rPr>
        <w:t>빅데이터 분석</w:t>
      </w:r>
    </w:p>
    <w:p w:rsidR="00A9595F" w:rsidRDefault="00A9595F" w:rsidP="00A9595F">
      <w:pPr>
        <w:pStyle w:val="aa"/>
        <w:rPr>
          <w:sz w:val="16"/>
          <w:szCs w:val="16"/>
        </w:rPr>
      </w:pPr>
      <w:r w:rsidRPr="00A9595F">
        <w:rPr>
          <w:sz w:val="16"/>
          <w:szCs w:val="16"/>
        </w:rPr>
        <w:t>- 광고 접속률의 상향평준화를 위한 광고 재생시간 가중치 조절</w:t>
      </w:r>
    </w:p>
    <w:p w:rsidR="00A9595F" w:rsidRPr="00A9595F" w:rsidRDefault="00A9595F" w:rsidP="00A9595F">
      <w:pPr>
        <w:pStyle w:val="aa"/>
        <w:rPr>
          <w:sz w:val="16"/>
          <w:szCs w:val="16"/>
        </w:rPr>
      </w:pPr>
      <w:r w:rsidRPr="00A9595F">
        <w:rPr>
          <w:sz w:val="16"/>
          <w:szCs w:val="16"/>
        </w:rPr>
        <w:t xml:space="preserve">ii. </w:t>
      </w:r>
      <w:r w:rsidRPr="004B4BF6">
        <w:rPr>
          <w:b/>
          <w:sz w:val="16"/>
          <w:szCs w:val="16"/>
        </w:rPr>
        <w:t>Decision Tree를 활용한 전광판 광고 송출</w:t>
      </w:r>
    </w:p>
    <w:p w:rsidR="008B5C05" w:rsidRPr="00A9595F" w:rsidRDefault="00A9595F" w:rsidP="00A9595F">
      <w:pPr>
        <w:pStyle w:val="aa"/>
        <w:rPr>
          <w:sz w:val="16"/>
          <w:szCs w:val="16"/>
        </w:rPr>
      </w:pPr>
      <w:r w:rsidRPr="00A9595F">
        <w:rPr>
          <w:sz w:val="16"/>
          <w:szCs w:val="16"/>
        </w:rPr>
        <w:t>- 정제된 로그를 이용하여 광고를 송출하는 순서를 변경한다.</w:t>
      </w:r>
    </w:p>
    <w:p w:rsidR="008B5C05" w:rsidRPr="00B0251D" w:rsidRDefault="0009593D" w:rsidP="002B4017">
      <w:pPr>
        <w:pStyle w:val="2"/>
        <w:spacing w:before="240" w:after="0"/>
      </w:pPr>
      <w:r>
        <w:rPr>
          <w:rFonts w:hint="eastAsia"/>
          <w:lang w:val="ko-KR"/>
        </w:rPr>
        <w:t>C.데모 화면</w:t>
      </w:r>
    </w:p>
    <w:p w:rsidR="008B5C05" w:rsidRDefault="00A9595F">
      <w:r>
        <w:rPr>
          <w:rFonts w:hint="eastAsia"/>
        </w:rPr>
        <w:t>-</w:t>
      </w:r>
      <w:r w:rsidRPr="004B4BF6">
        <w:rPr>
          <w:rFonts w:hint="eastAsia"/>
          <w:b/>
        </w:rPr>
        <w:t>관리자 페이지</w:t>
      </w:r>
    </w:p>
    <w:p w:rsidR="00A9595F" w:rsidRDefault="00A9595F" w:rsidP="00A9595F">
      <w:pPr>
        <w:jc w:val="center"/>
      </w:pPr>
      <w:r w:rsidRPr="00342125">
        <w:rPr>
          <w:noProof/>
        </w:rPr>
        <w:drawing>
          <wp:inline distT="0" distB="0" distL="0" distR="0" wp14:anchorId="11B66B14" wp14:editId="1E3699D6">
            <wp:extent cx="4410075" cy="2555929"/>
            <wp:effectExtent l="0" t="0" r="0" b="0"/>
            <wp:docPr id="7" name="그림 7" descr="C:\Users\student\Desktop\사진\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esktop\사진\_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596" cy="257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5F" w:rsidRDefault="00A9595F" w:rsidP="00A9595F">
      <w:pPr>
        <w:jc w:val="center"/>
      </w:pPr>
      <w:r w:rsidRPr="00342125">
        <w:rPr>
          <w:noProof/>
        </w:rPr>
        <w:drawing>
          <wp:inline distT="0" distB="0" distL="0" distR="0" wp14:anchorId="2FB869BB" wp14:editId="50BCED3F">
            <wp:extent cx="4371975" cy="2554959"/>
            <wp:effectExtent l="0" t="0" r="0" b="0"/>
            <wp:docPr id="37" name="그림 37" descr="C:\Users\student\Desktop\사진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esktop\사진\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968" cy="257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5F" w:rsidRDefault="00A9595F" w:rsidP="00A9595F">
      <w:pPr>
        <w:jc w:val="center"/>
      </w:pPr>
      <w:r w:rsidRPr="00342125">
        <w:rPr>
          <w:noProof/>
        </w:rPr>
        <w:lastRenderedPageBreak/>
        <w:drawing>
          <wp:inline distT="0" distB="0" distL="0" distR="0" wp14:anchorId="7AE65A35" wp14:editId="721F98AA">
            <wp:extent cx="4326632" cy="2514600"/>
            <wp:effectExtent l="0" t="0" r="0" b="0"/>
            <wp:docPr id="56" name="그림 56" descr="C:\Users\student\Desktop\사진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사진\0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272" cy="252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5F" w:rsidRDefault="00A9595F" w:rsidP="00A9595F">
      <w:pPr>
        <w:jc w:val="center"/>
      </w:pPr>
      <w:r w:rsidRPr="00342125">
        <w:rPr>
          <w:noProof/>
        </w:rPr>
        <w:drawing>
          <wp:inline distT="0" distB="0" distL="0" distR="0" wp14:anchorId="4130A3E0" wp14:editId="020B946E">
            <wp:extent cx="4314825" cy="2526586"/>
            <wp:effectExtent l="0" t="0" r="0" b="7620"/>
            <wp:docPr id="57" name="그림 57" descr="C:\Users\student\Desktop\사진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사진\0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204" cy="255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5F" w:rsidRDefault="00A9595F" w:rsidP="00A9595F">
      <w:pPr>
        <w:jc w:val="center"/>
      </w:pPr>
      <w:r w:rsidRPr="00342125">
        <w:rPr>
          <w:noProof/>
        </w:rPr>
        <w:drawing>
          <wp:inline distT="0" distB="0" distL="0" distR="0" wp14:anchorId="114A0174" wp14:editId="5F26692D">
            <wp:extent cx="4335879" cy="2533650"/>
            <wp:effectExtent l="0" t="0" r="7620" b="0"/>
            <wp:docPr id="58" name="그림 58" descr="C:\Users\student\Desktop\사진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사진\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462" cy="254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5F" w:rsidRDefault="00A9595F">
      <w:r>
        <w:rPr>
          <w:rFonts w:hint="eastAsia"/>
        </w:rPr>
        <w:lastRenderedPageBreak/>
        <w:t>-</w:t>
      </w:r>
      <w:r w:rsidRPr="004B4BF6">
        <w:rPr>
          <w:rFonts w:hint="eastAsia"/>
          <w:b/>
        </w:rPr>
        <w:t>클라이언트 앱</w:t>
      </w:r>
    </w:p>
    <w:p w:rsidR="00A9595F" w:rsidRDefault="00A9595F" w:rsidP="00A9595F">
      <w:pPr>
        <w:jc w:val="center"/>
      </w:pPr>
      <w:r w:rsidRPr="00342125">
        <w:rPr>
          <w:noProof/>
        </w:rPr>
        <w:drawing>
          <wp:inline distT="0" distB="0" distL="0" distR="0" wp14:anchorId="5F9DD05E" wp14:editId="444F8B01">
            <wp:extent cx="4208490" cy="3666226"/>
            <wp:effectExtent l="0" t="0" r="190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375" cy="3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5F" w:rsidRDefault="00A9595F"/>
    <w:p w:rsidR="00A9595F" w:rsidRDefault="00A9595F">
      <w:r w:rsidRPr="00342125">
        <w:rPr>
          <w:noProof/>
        </w:rPr>
        <w:drawing>
          <wp:inline distT="0" distB="0" distL="0" distR="0" wp14:anchorId="3A946B92" wp14:editId="6AEFA172">
            <wp:extent cx="5731510" cy="32664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5F" w:rsidRDefault="00A9595F"/>
    <w:p w:rsidR="00836BF5" w:rsidRDefault="00836BF5" w:rsidP="00836BF5">
      <w:pPr>
        <w:rPr>
          <w:b/>
        </w:rPr>
      </w:pPr>
      <w:r w:rsidRPr="00836BF5">
        <w:rPr>
          <w:rFonts w:hint="eastAsia"/>
          <w:b/>
        </w:rPr>
        <w:lastRenderedPageBreak/>
        <w:t>-Tab(운전자 차량 내의 태블릿)</w:t>
      </w:r>
    </w:p>
    <w:p w:rsidR="00836BF5" w:rsidRDefault="00836BF5" w:rsidP="00836BF5">
      <w:pPr>
        <w:jc w:val="center"/>
        <w:rPr>
          <w:b/>
        </w:rPr>
      </w:pPr>
      <w:r>
        <w:rPr>
          <w:noProof/>
        </w:rPr>
        <w:drawing>
          <wp:inline distT="0" distB="0" distL="0" distR="0" wp14:anchorId="0611715A" wp14:editId="66364290">
            <wp:extent cx="3655491" cy="2284682"/>
            <wp:effectExtent l="0" t="0" r="2540" b="1905"/>
            <wp:docPr id="13" name="그림 13" descr="C:\Users\student\AppData\Local\Microsoft\Windows\INetCache\Content.Word\Screenshot_20200404-164434_Pad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student\AppData\Local\Microsoft\Windows\INetCache\Content.Word\Screenshot_20200404-164434_Pad2_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21" cy="229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F5" w:rsidRDefault="00836BF5" w:rsidP="00836BF5">
      <w:pPr>
        <w:jc w:val="center"/>
        <w:rPr>
          <w:b/>
        </w:rPr>
      </w:pPr>
      <w:r>
        <w:rPr>
          <w:noProof/>
        </w:rPr>
        <w:drawing>
          <wp:inline distT="0" distB="0" distL="0" distR="0" wp14:anchorId="4AA48958" wp14:editId="2535D88D">
            <wp:extent cx="3618973" cy="2261858"/>
            <wp:effectExtent l="0" t="0" r="635" b="5715"/>
            <wp:docPr id="12" name="그림 12" descr="C:\Users\student\AppData\Local\Microsoft\Windows\INetCache\Content.Word\Screenshot_20200404-164440_Pad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student\AppData\Local\Microsoft\Windows\INetCache\Content.Word\Screenshot_20200404-164440_Pad2_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36" cy="227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F5" w:rsidRDefault="00836BF5" w:rsidP="00836BF5">
      <w:pPr>
        <w:jc w:val="center"/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1DC15C10" wp14:editId="1DF58631">
            <wp:extent cx="3647804" cy="2279878"/>
            <wp:effectExtent l="0" t="0" r="0" b="6350"/>
            <wp:docPr id="11" name="그림 11" descr="C:\Users\student\AppData\Local\Microsoft\Windows\INetCache\Content.Word\Screenshot_20200404-164457_Pad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student\AppData\Local\Microsoft\Windows\INetCache\Content.Word\Screenshot_20200404-164457_Pad2_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70" cy="229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36BF5" w:rsidRDefault="00836BF5" w:rsidP="00836BF5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29B800" wp14:editId="2E84CCAA">
            <wp:extent cx="3551822" cy="2219888"/>
            <wp:effectExtent l="0" t="0" r="0" b="9525"/>
            <wp:docPr id="9" name="그림 9" descr="C:\Users\student\AppData\Local\Microsoft\Windows\INetCache\Content.Word\Screenshot_20200404-164515_Pad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tudent\AppData\Local\Microsoft\Windows\INetCache\Content.Word\Screenshot_20200404-164515_Pad2_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100" cy="22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05" w:rsidRPr="0009593D" w:rsidRDefault="0009593D" w:rsidP="002B4017">
      <w:pPr>
        <w:pStyle w:val="2"/>
        <w:spacing w:before="240" w:after="0"/>
        <w:rPr>
          <w:color w:val="1F4E79" w:themeColor="accent1" w:themeShade="80"/>
          <w:sz w:val="28"/>
          <w:szCs w:val="28"/>
        </w:rPr>
      </w:pPr>
      <w:r w:rsidRPr="0009593D">
        <w:rPr>
          <w:rFonts w:hint="eastAsia"/>
          <w:color w:val="1F4E79" w:themeColor="accent1" w:themeShade="80"/>
          <w:sz w:val="28"/>
          <w:szCs w:val="28"/>
          <w:lang w:val="ko-KR"/>
        </w:rPr>
        <w:t>수행 일정</w:t>
      </w:r>
    </w:p>
    <w:p w:rsidR="008B5C05" w:rsidRPr="00B0251D" w:rsidRDefault="00B400CE">
      <w:r w:rsidRPr="00B0251D">
        <w:rPr>
          <w:lang w:val="ko-KR"/>
        </w:rPr>
        <w:t xml:space="preserve">다음은 모든 프로젝트 결과물에 대한 전체 </w:t>
      </w:r>
      <w:r w:rsidR="00A9595F">
        <w:rPr>
          <w:rFonts w:hint="eastAsia"/>
          <w:lang w:val="ko-KR"/>
        </w:rPr>
        <w:t>수행 일정</w:t>
      </w:r>
      <w:r w:rsidRPr="00B0251D">
        <w:rPr>
          <w:lang w:val="ko-KR"/>
        </w:rPr>
        <w:t>입니다.</w:t>
      </w:r>
    </w:p>
    <w:tbl>
      <w:tblPr>
        <w:tblStyle w:val="ae"/>
        <w:tblW w:w="5000" w:type="pct"/>
        <w:tblLook w:val="04A0" w:firstRow="1" w:lastRow="0" w:firstColumn="1" w:lastColumn="0" w:noHBand="0" w:noVBand="1"/>
        <w:tblDescription w:val="프로젝트 결과물"/>
      </w:tblPr>
      <w:tblGrid>
        <w:gridCol w:w="2542"/>
        <w:gridCol w:w="1702"/>
        <w:gridCol w:w="1702"/>
        <w:gridCol w:w="1702"/>
        <w:gridCol w:w="1702"/>
      </w:tblGrid>
      <w:tr w:rsidR="004B5FC1" w:rsidRPr="00B0251D" w:rsidTr="009C11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59" w:type="pct"/>
          </w:tcPr>
          <w:p w:rsidR="004B5FC1" w:rsidRPr="00AA2CD8" w:rsidRDefault="004B5FC1" w:rsidP="004B5FC1">
            <w:r w:rsidRPr="00AA2CD8">
              <w:rPr>
                <w:rFonts w:hint="eastAsia"/>
              </w:rPr>
              <w:t>구분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  <w:rPr>
                <w:b w:val="0"/>
                <w:bCs/>
              </w:rPr>
            </w:pPr>
            <w:r w:rsidRPr="00342125">
              <w:rPr>
                <w:rFonts w:hint="eastAsia"/>
                <w:bCs/>
              </w:rPr>
              <w:t>~</w:t>
            </w:r>
            <w:r w:rsidRPr="00342125">
              <w:rPr>
                <w:bCs/>
              </w:rPr>
              <w:t>3/29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  <w:rPr>
                <w:b w:val="0"/>
                <w:bCs/>
              </w:rPr>
            </w:pPr>
            <w:r w:rsidRPr="00342125">
              <w:rPr>
                <w:rFonts w:hint="eastAsia"/>
                <w:bCs/>
              </w:rPr>
              <w:t>3</w:t>
            </w:r>
            <w:r w:rsidRPr="00342125">
              <w:rPr>
                <w:bCs/>
              </w:rPr>
              <w:t>/30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  <w:rPr>
                <w:b w:val="0"/>
                <w:bCs/>
              </w:rPr>
            </w:pPr>
            <w:r w:rsidRPr="00342125">
              <w:rPr>
                <w:rFonts w:hint="eastAsia"/>
                <w:bCs/>
              </w:rPr>
              <w:t>~</w:t>
            </w:r>
            <w:r w:rsidRPr="00342125">
              <w:rPr>
                <w:bCs/>
              </w:rPr>
              <w:t>4/30</w:t>
            </w:r>
          </w:p>
        </w:tc>
        <w:tc>
          <w:tcPr>
            <w:tcW w:w="910" w:type="pct"/>
          </w:tcPr>
          <w:p w:rsidR="004B5FC1" w:rsidRPr="00342125" w:rsidRDefault="004B5FC1" w:rsidP="004B5FC1">
            <w:pPr>
              <w:ind w:left="400"/>
              <w:rPr>
                <w:b w:val="0"/>
                <w:bCs/>
              </w:rPr>
            </w:pPr>
            <w:r w:rsidRPr="00342125">
              <w:rPr>
                <w:bCs/>
              </w:rPr>
              <w:t>5/1</w:t>
            </w:r>
          </w:p>
        </w:tc>
      </w:tr>
      <w:tr w:rsidR="004B5FC1" w:rsidRPr="00B0251D" w:rsidTr="00AB5B1B">
        <w:tc>
          <w:tcPr>
            <w:tcW w:w="1359" w:type="pct"/>
          </w:tcPr>
          <w:p w:rsidR="004B5FC1" w:rsidRPr="00AA2CD8" w:rsidRDefault="004B5FC1" w:rsidP="004B5FC1">
            <w:r w:rsidRPr="00AA2CD8">
              <w:rPr>
                <w:rFonts w:ascii="MS Gothic" w:hAnsi="MS Gothic" w:cs="MS Gothic"/>
              </w:rPr>
              <w:t>❍</w:t>
            </w:r>
            <w:r w:rsidRPr="00AA2CD8">
              <w:t xml:space="preserve"> 제안서 작성 및 제출</w:t>
            </w:r>
          </w:p>
        </w:tc>
        <w:tc>
          <w:tcPr>
            <w:tcW w:w="910" w:type="pct"/>
            <w:shd w:val="clear" w:color="auto" w:fill="C6AA9A" w:themeFill="background2" w:themeFillShade="BF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shd w:val="clear" w:color="auto" w:fill="C6AA9A" w:themeFill="background2" w:themeFillShade="BF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</w:tcPr>
          <w:p w:rsidR="004B5FC1" w:rsidRPr="00342125" w:rsidRDefault="004B5FC1" w:rsidP="004B5FC1">
            <w:pPr>
              <w:ind w:left="400"/>
            </w:pPr>
          </w:p>
        </w:tc>
      </w:tr>
      <w:tr w:rsidR="004B5FC1" w:rsidRPr="00B0251D" w:rsidTr="00AB5B1B">
        <w:tc>
          <w:tcPr>
            <w:tcW w:w="1359" w:type="pct"/>
          </w:tcPr>
          <w:p w:rsidR="004B5FC1" w:rsidRPr="00AA2CD8" w:rsidRDefault="004B5FC1" w:rsidP="004B5FC1">
            <w:r w:rsidRPr="00AA2CD8">
              <w:rPr>
                <w:rFonts w:ascii="MS Gothic" w:hAnsi="MS Gothic" w:cs="MS Gothic"/>
              </w:rPr>
              <w:t>❍</w:t>
            </w:r>
            <w:r w:rsidRPr="00AA2CD8">
              <w:t xml:space="preserve"> 제안서 발표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shd w:val="clear" w:color="auto" w:fill="C6AA9A" w:themeFill="background2" w:themeFillShade="BF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</w:tcPr>
          <w:p w:rsidR="004B5FC1" w:rsidRPr="00342125" w:rsidRDefault="004B5FC1" w:rsidP="004B5FC1">
            <w:pPr>
              <w:ind w:left="400"/>
            </w:pPr>
          </w:p>
        </w:tc>
      </w:tr>
      <w:tr w:rsidR="004B5FC1" w:rsidRPr="00B0251D" w:rsidTr="00920999">
        <w:tc>
          <w:tcPr>
            <w:tcW w:w="1359" w:type="pct"/>
          </w:tcPr>
          <w:p w:rsidR="004B5FC1" w:rsidRPr="00AA2CD8" w:rsidRDefault="004B5FC1" w:rsidP="004B5FC1">
            <w:r w:rsidRPr="00AA2CD8">
              <w:rPr>
                <w:rFonts w:ascii="MS Gothic" w:hAnsi="MS Gothic" w:cs="MS Gothic"/>
              </w:rPr>
              <w:t>❍</w:t>
            </w:r>
            <w:r w:rsidRPr="00AA2CD8">
              <w:t xml:space="preserve"> 프로젝트 개발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shd w:val="clear" w:color="auto" w:fill="C6AA9A" w:themeFill="background2" w:themeFillShade="BF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shd w:val="clear" w:color="auto" w:fill="C6AA9A" w:themeFill="background2" w:themeFillShade="BF"/>
          </w:tcPr>
          <w:p w:rsidR="004B5FC1" w:rsidRPr="00342125" w:rsidRDefault="004B5FC1" w:rsidP="004B5FC1">
            <w:pPr>
              <w:ind w:left="400"/>
            </w:pPr>
          </w:p>
        </w:tc>
      </w:tr>
      <w:tr w:rsidR="004B5FC1" w:rsidRPr="00B0251D" w:rsidTr="00920999">
        <w:tc>
          <w:tcPr>
            <w:tcW w:w="1359" w:type="pct"/>
          </w:tcPr>
          <w:p w:rsidR="004B5FC1" w:rsidRDefault="004B5FC1" w:rsidP="004B5FC1">
            <w:r w:rsidRPr="00AA2CD8">
              <w:rPr>
                <w:rFonts w:ascii="MS Gothic" w:hAnsi="MS Gothic" w:cs="MS Gothic"/>
              </w:rPr>
              <w:t>❍</w:t>
            </w:r>
            <w:r w:rsidRPr="00AA2CD8">
              <w:t xml:space="preserve"> 프로젝트 발표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shd w:val="clear" w:color="auto" w:fill="C6AA9A" w:themeFill="background2" w:themeFillShade="BF"/>
          </w:tcPr>
          <w:p w:rsidR="004B5FC1" w:rsidRPr="00342125" w:rsidRDefault="004B5FC1" w:rsidP="004B5FC1">
            <w:pPr>
              <w:ind w:left="400"/>
            </w:pPr>
          </w:p>
        </w:tc>
      </w:tr>
    </w:tbl>
    <w:p w:rsidR="008B5C05" w:rsidRDefault="004B5FC1" w:rsidP="002B4017">
      <w:pPr>
        <w:pStyle w:val="2"/>
        <w:spacing w:before="240" w:after="0"/>
        <w:rPr>
          <w:color w:val="1F4E79" w:themeColor="accent1" w:themeShade="80"/>
          <w:sz w:val="28"/>
          <w:szCs w:val="28"/>
        </w:rPr>
      </w:pPr>
      <w:r w:rsidRPr="00A9595F">
        <w:rPr>
          <w:rFonts w:hint="eastAsia"/>
          <w:color w:val="1F4E79" w:themeColor="accent1" w:themeShade="80"/>
          <w:sz w:val="28"/>
          <w:szCs w:val="28"/>
        </w:rPr>
        <w:t>기타(알고리즘,</w:t>
      </w:r>
      <w:r w:rsidRPr="00A9595F">
        <w:rPr>
          <w:color w:val="1F4E79" w:themeColor="accent1" w:themeShade="80"/>
          <w:sz w:val="28"/>
          <w:szCs w:val="28"/>
        </w:rPr>
        <w:t xml:space="preserve"> </w:t>
      </w:r>
      <w:r w:rsidRPr="00A9595F">
        <w:rPr>
          <w:rFonts w:hint="eastAsia"/>
          <w:color w:val="1F4E79" w:themeColor="accent1" w:themeShade="80"/>
          <w:sz w:val="28"/>
          <w:szCs w:val="28"/>
        </w:rPr>
        <w:t>Decision</w:t>
      </w:r>
      <w:r w:rsidRPr="00A9595F">
        <w:rPr>
          <w:color w:val="1F4E79" w:themeColor="accent1" w:themeShade="80"/>
          <w:sz w:val="28"/>
          <w:szCs w:val="28"/>
        </w:rPr>
        <w:t xml:space="preserve"> </w:t>
      </w:r>
      <w:r w:rsidRPr="00A9595F">
        <w:rPr>
          <w:rFonts w:hint="eastAsia"/>
          <w:color w:val="1F4E79" w:themeColor="accent1" w:themeShade="80"/>
          <w:sz w:val="28"/>
          <w:szCs w:val="28"/>
        </w:rPr>
        <w:t>Tree)</w:t>
      </w:r>
    </w:p>
    <w:p w:rsidR="009A1634" w:rsidRPr="004B5FC1" w:rsidRDefault="009A1634" w:rsidP="009A1634">
      <w:pPr>
        <w:pStyle w:val="a"/>
        <w:rPr>
          <w:sz w:val="16"/>
          <w:szCs w:val="16"/>
        </w:rPr>
      </w:pPr>
      <w:r>
        <w:rPr>
          <w:rFonts w:hint="eastAsia"/>
          <w:sz w:val="16"/>
          <w:szCs w:val="16"/>
        </w:rPr>
        <w:t>사용자의 패턴을 분석하기 위해 사용할 알고리즘은 Decision Tree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입니다.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시간마다 송출된 광고의 링크 접속 여부를 계산하여 링크를 접속할 확률을 구하고 시간대별 링크의 엔트로피를 계산합니다.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그 후 사용자의 관심사에 따라 </w:t>
      </w:r>
      <w:r>
        <w:rPr>
          <w:sz w:val="16"/>
          <w:szCs w:val="16"/>
        </w:rPr>
        <w:t xml:space="preserve">information </w:t>
      </w:r>
      <w:r>
        <w:rPr>
          <w:rFonts w:hint="eastAsia"/>
          <w:sz w:val="16"/>
          <w:szCs w:val="16"/>
        </w:rPr>
        <w:t>Gain을 계산하고 해당 수치를 통해서 Decision Tree를 구성합니다.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앙상블 모델로 구현하여 정확도를 높힐 것 입니다. 이러한 알고리즘은 광고마다 최고 효율을 나타내게 할 것입니다.</w:t>
      </w:r>
    </w:p>
    <w:p w:rsidR="009A1634" w:rsidRPr="009A1634" w:rsidRDefault="009A1634" w:rsidP="009A1634">
      <w:pPr>
        <w:rPr>
          <w:rFonts w:hint="eastAsia"/>
        </w:rPr>
      </w:pPr>
    </w:p>
    <w:p w:rsidR="00A9595F" w:rsidRDefault="00A9595F" w:rsidP="00836BF5">
      <w:pPr>
        <w:jc w:val="center"/>
      </w:pPr>
      <w:r w:rsidRPr="00342125">
        <w:rPr>
          <w:noProof/>
        </w:rPr>
        <w:drawing>
          <wp:inline distT="0" distB="0" distL="0" distR="0" wp14:anchorId="37AC688E" wp14:editId="6C33DE68">
            <wp:extent cx="3158932" cy="1765408"/>
            <wp:effectExtent l="0" t="0" r="0" b="0"/>
            <wp:docPr id="60" name="그림 60" descr="Classifying data with decision trees | ~elf11.github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assifying data with decision trees | ~elf11.github.i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727" cy="177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05" w:rsidRPr="00B0251D" w:rsidRDefault="008B5C05" w:rsidP="00C15039">
      <w:pPr>
        <w:spacing w:after="0"/>
      </w:pPr>
    </w:p>
    <w:p w:rsidR="008B5C05" w:rsidRPr="00B0251D" w:rsidRDefault="00B400CE" w:rsidP="008712F1">
      <w:pPr>
        <w:pStyle w:val="1"/>
        <w:spacing w:before="120" w:after="0"/>
      </w:pPr>
      <w:r w:rsidRPr="00B0251D">
        <w:rPr>
          <w:lang w:val="ko-KR"/>
        </w:rPr>
        <w:t>결론</w:t>
      </w:r>
    </w:p>
    <w:p w:rsidR="008B5C05" w:rsidRPr="00B0251D" w:rsidRDefault="00836BF5">
      <w:pPr>
        <w:pStyle w:val="aa"/>
      </w:pPr>
      <w:r>
        <w:t xml:space="preserve"> </w:t>
      </w:r>
    </w:p>
    <w:p w:rsidR="008B5C05" w:rsidRPr="00B0251D" w:rsidRDefault="00B400CE" w:rsidP="008712F1">
      <w:pPr>
        <w:spacing w:line="240" w:lineRule="auto"/>
        <w:rPr>
          <w:sz w:val="16"/>
        </w:rPr>
      </w:pPr>
      <w:r w:rsidRPr="00B0251D">
        <w:rPr>
          <w:sz w:val="16"/>
          <w:lang w:val="ko-KR"/>
        </w:rPr>
        <w:t xml:space="preserve">당사는 </w:t>
      </w:r>
      <w:sdt>
        <w:sdtPr>
          <w:rPr>
            <w:sz w:val="16"/>
          </w:rPr>
          <w:alias w:val="고객 이름"/>
          <w:tag w:val=""/>
          <w:id w:val="-1289347767"/>
          <w:placeholder>
            <w:docPart w:val="E1193C8715DB48B3A142E5EE17264A0B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836BF5">
            <w:rPr>
              <w:rFonts w:hint="eastAsia"/>
              <w:sz w:val="16"/>
            </w:rPr>
            <w:t>고객사</w:t>
          </w:r>
        </w:sdtContent>
      </w:sdt>
      <w:r w:rsidRPr="00B0251D">
        <w:rPr>
          <w:sz w:val="16"/>
          <w:lang w:val="ko-KR"/>
        </w:rPr>
        <w:t xml:space="preserve"> 업무를 수행하여</w:t>
      </w:r>
      <w:r w:rsidR="00836BF5">
        <w:rPr>
          <w:sz w:val="16"/>
          <w:lang w:val="ko-KR"/>
        </w:rPr>
        <w:t xml:space="preserve"> </w:t>
      </w:r>
      <w:r w:rsidR="00836BF5">
        <w:rPr>
          <w:rFonts w:hint="eastAsia"/>
          <w:sz w:val="16"/>
          <w:lang w:val="ko-KR"/>
        </w:rPr>
        <w:t>기호에 맞는 광고 송출,</w:t>
      </w:r>
      <w:r w:rsidR="00836BF5">
        <w:rPr>
          <w:sz w:val="16"/>
          <w:lang w:val="ko-KR"/>
        </w:rPr>
        <w:t xml:space="preserve"> </w:t>
      </w:r>
      <w:r w:rsidR="00836BF5">
        <w:rPr>
          <w:rFonts w:hint="eastAsia"/>
          <w:sz w:val="16"/>
          <w:lang w:val="ko-KR"/>
        </w:rPr>
        <w:t>더 많은 광고 부가 수익 창출 등을</w:t>
      </w:r>
      <w:r w:rsidRPr="00B0251D">
        <w:rPr>
          <w:sz w:val="16"/>
          <w:lang w:val="ko-KR"/>
        </w:rPr>
        <w:t xml:space="preserve"> 통해 판매 주기를 향상하기 위한 귀하의 노력을 지원하기 위해 최선을 다할 것입니다. 당사는 향후 남은 과제를 해결하고 효율적인 IT 지원 솔루션을 제공하여 파트너 관계를 유지할 준비가 되어 있습니다. </w:t>
      </w:r>
    </w:p>
    <w:p w:rsidR="008B5C05" w:rsidRDefault="00B400CE" w:rsidP="008712F1">
      <w:pPr>
        <w:spacing w:line="240" w:lineRule="auto"/>
        <w:rPr>
          <w:sz w:val="16"/>
          <w:lang w:val="ko-KR"/>
        </w:rPr>
      </w:pPr>
      <w:r w:rsidRPr="00B0251D">
        <w:rPr>
          <w:sz w:val="16"/>
          <w:lang w:val="ko-KR"/>
        </w:rPr>
        <w:t>감사합니다.</w:t>
      </w:r>
    </w:p>
    <w:p w:rsidR="00836BF5" w:rsidRPr="00B0251D" w:rsidRDefault="00836BF5" w:rsidP="008712F1">
      <w:pPr>
        <w:spacing w:line="240" w:lineRule="auto"/>
        <w:rPr>
          <w:sz w:val="16"/>
        </w:rPr>
      </w:pPr>
      <w:r>
        <w:rPr>
          <w:rFonts w:hint="eastAsia"/>
          <w:sz w:val="16"/>
        </w:rPr>
        <w:t>OSTB</w:t>
      </w:r>
    </w:p>
    <w:p w:rsidR="008B5C05" w:rsidRPr="00B0251D" w:rsidRDefault="008B5C05">
      <w:pPr>
        <w:pStyle w:val="af2"/>
        <w:rPr>
          <w:sz w:val="16"/>
        </w:rPr>
      </w:pPr>
    </w:p>
    <w:sectPr w:rsidR="008B5C05" w:rsidRPr="00B0251D">
      <w:headerReference w:type="default" r:id="rId22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7C5B" w:rsidRDefault="008D7C5B">
      <w:pPr>
        <w:spacing w:after="0" w:line="240" w:lineRule="auto"/>
      </w:pPr>
      <w:r>
        <w:separator/>
      </w:r>
    </w:p>
  </w:endnote>
  <w:endnote w:type="continuationSeparator" w:id="0">
    <w:p w:rsidR="008D7C5B" w:rsidRDefault="008D7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7C5B" w:rsidRDefault="008D7C5B">
      <w:pPr>
        <w:spacing w:after="0" w:line="240" w:lineRule="auto"/>
      </w:pPr>
      <w:r>
        <w:separator/>
      </w:r>
    </w:p>
  </w:footnote>
  <w:footnote w:type="continuationSeparator" w:id="0">
    <w:p w:rsidR="008D7C5B" w:rsidRDefault="008D7C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5C05" w:rsidRDefault="00B400CE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5C05" w:rsidRDefault="00B400CE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A1634" w:rsidRPr="009A1634">
                            <w:rPr>
                              <w:lang w:val="ko-KR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:rsidR="008B5C05" w:rsidRDefault="00B400CE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9A1634" w:rsidRPr="009A1634">
                      <w:rPr>
                        <w:lang w:val="ko-KR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40815B2C"/>
    <w:multiLevelType w:val="hybridMultilevel"/>
    <w:tmpl w:val="C44636B4"/>
    <w:lvl w:ilvl="0" w:tplc="19F8AFE0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AD1106"/>
    <w:multiLevelType w:val="hybridMultilevel"/>
    <w:tmpl w:val="7E8C4FFE"/>
    <w:lvl w:ilvl="0" w:tplc="FAE6EFE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5200EC9"/>
    <w:multiLevelType w:val="hybridMultilevel"/>
    <w:tmpl w:val="F7DE9B50"/>
    <w:lvl w:ilvl="0" w:tplc="BE5421F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93D"/>
    <w:rsid w:val="00026D2E"/>
    <w:rsid w:val="0009593D"/>
    <w:rsid w:val="000B3E37"/>
    <w:rsid w:val="000D4AC0"/>
    <w:rsid w:val="00182739"/>
    <w:rsid w:val="001F53EE"/>
    <w:rsid w:val="00293849"/>
    <w:rsid w:val="002B4017"/>
    <w:rsid w:val="00357E35"/>
    <w:rsid w:val="00496AEF"/>
    <w:rsid w:val="004B4BF6"/>
    <w:rsid w:val="004B5FC1"/>
    <w:rsid w:val="005D6A02"/>
    <w:rsid w:val="00675850"/>
    <w:rsid w:val="00684F7E"/>
    <w:rsid w:val="0076742D"/>
    <w:rsid w:val="007841A3"/>
    <w:rsid w:val="00836BF5"/>
    <w:rsid w:val="008712F1"/>
    <w:rsid w:val="008A3A78"/>
    <w:rsid w:val="008B5C05"/>
    <w:rsid w:val="008D65CB"/>
    <w:rsid w:val="008D68A8"/>
    <w:rsid w:val="008D7C5B"/>
    <w:rsid w:val="009405D9"/>
    <w:rsid w:val="00967BE8"/>
    <w:rsid w:val="009A1634"/>
    <w:rsid w:val="009E2165"/>
    <w:rsid w:val="00A05F27"/>
    <w:rsid w:val="00A27A64"/>
    <w:rsid w:val="00A45037"/>
    <w:rsid w:val="00A9595F"/>
    <w:rsid w:val="00B0251D"/>
    <w:rsid w:val="00B400CE"/>
    <w:rsid w:val="00B44659"/>
    <w:rsid w:val="00BA5F41"/>
    <w:rsid w:val="00BB180A"/>
    <w:rsid w:val="00C15039"/>
    <w:rsid w:val="00CA0304"/>
    <w:rsid w:val="00D356F1"/>
    <w:rsid w:val="00DA3103"/>
    <w:rsid w:val="00F202F4"/>
    <w:rsid w:val="00FF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EE31FF-73E0-407D-A509-BC29C1EA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0251D"/>
    <w:rPr>
      <w:rFonts w:ascii="맑은 고딕" w:eastAsia="맑은 고딕" w:hAnsi="맑은 고딕" w:cs="맑은 고딕"/>
    </w:rPr>
  </w:style>
  <w:style w:type="paragraph" w:styleId="1">
    <w:name w:val="heading 1"/>
    <w:basedOn w:val="a0"/>
    <w:next w:val="a0"/>
    <w:link w:val="1Char"/>
    <w:uiPriority w:val="9"/>
    <w:qFormat/>
    <w:rsid w:val="00B0251D"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0251D"/>
    <w:pPr>
      <w:keepNext/>
      <w:keepLines/>
      <w:spacing w:before="360" w:after="120" w:line="240" w:lineRule="auto"/>
      <w:outlineLvl w:val="1"/>
    </w:pPr>
    <w:rPr>
      <w:b/>
      <w:bCs/>
      <w:color w:val="5B9BD5" w:themeColor="accent1"/>
      <w:sz w:val="24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B0251D"/>
    <w:pPr>
      <w:keepNext/>
      <w:ind w:leftChars="300" w:left="300" w:hangingChars="200" w:hanging="200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B0251D"/>
    <w:pPr>
      <w:pBdr>
        <w:left w:val="double" w:sz="18" w:space="4" w:color="1F4E79" w:themeColor="accent1" w:themeShade="80"/>
      </w:pBdr>
      <w:spacing w:after="0" w:line="420" w:lineRule="exact"/>
    </w:pPr>
    <w:rPr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sid w:val="00B0251D"/>
    <w:rPr>
      <w:rFonts w:ascii="맑은 고딕" w:eastAsia="맑은 고딕" w:hAnsi="맑은 고딕" w:cs="맑은 고딕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Subtitle"/>
    <w:basedOn w:val="a0"/>
    <w:next w:val="a0"/>
    <w:link w:val="Char0"/>
    <w:uiPriority w:val="11"/>
    <w:qFormat/>
    <w:rsid w:val="00B0251D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sid w:val="00B0251D"/>
    <w:rPr>
      <w:rFonts w:ascii="맑은 고딕" w:eastAsia="맑은 고딕" w:hAnsi="맑은 고딕" w:cs="맑은 고딕"/>
      <w:b/>
      <w:bCs/>
      <w:color w:val="5B9BD5" w:themeColor="accent1"/>
      <w:sz w:val="24"/>
    </w:rPr>
  </w:style>
  <w:style w:type="character" w:customStyle="1" w:styleId="1Char">
    <w:name w:val="제목 1 Char"/>
    <w:basedOn w:val="a1"/>
    <w:link w:val="1"/>
    <w:uiPriority w:val="9"/>
    <w:rsid w:val="00B0251D"/>
    <w:rPr>
      <w:rFonts w:ascii="맑은 고딕" w:eastAsia="맑은 고딕" w:hAnsi="맑은 고딕" w:cs="맑은 고딕"/>
      <w:b/>
      <w:bCs/>
      <w:caps/>
      <w:color w:val="1F4E79" w:themeColor="accent1" w:themeShade="80"/>
      <w:sz w:val="28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rsid w:val="00B0251D"/>
    <w:pPr>
      <w:spacing w:after="0" w:line="240" w:lineRule="auto"/>
    </w:pPr>
    <w:rPr>
      <w:rFonts w:ascii="맑은 고딕" w:eastAsia="맑은 고딕" w:hAnsi="맑은 고딕" w:cs="맑은 고딕"/>
    </w:rPr>
  </w:style>
  <w:style w:type="character" w:customStyle="1" w:styleId="2Char">
    <w:name w:val="제목 2 Char"/>
    <w:basedOn w:val="a1"/>
    <w:link w:val="2"/>
    <w:uiPriority w:val="9"/>
    <w:rsid w:val="00B0251D"/>
    <w:rPr>
      <w:rFonts w:ascii="맑은 고딕" w:eastAsia="맑은 고딕" w:hAnsi="맑은 고딕" w:cs="맑은 고딕"/>
      <w:b/>
      <w:bCs/>
      <w:color w:val="5B9BD5" w:themeColor="accent1"/>
      <w:sz w:val="24"/>
    </w:rPr>
  </w:style>
  <w:style w:type="paragraph" w:styleId="a">
    <w:name w:val="List Bullet"/>
    <w:basedOn w:val="a0"/>
    <w:uiPriority w:val="1"/>
    <w:unhideWhenUsed/>
    <w:qFormat/>
    <w:rsid w:val="00496AEF"/>
    <w:pPr>
      <w:numPr>
        <w:numId w:val="2"/>
      </w:numPr>
      <w:spacing w:after="60" w:line="240" w:lineRule="auto"/>
      <w:ind w:left="431" w:hanging="289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name w:val="제안 표"/>
    <w:basedOn w:val="a2"/>
    <w:uiPriority w:val="99"/>
    <w:pPr>
      <w:spacing w:before="120" w:after="120" w:line="240" w:lineRule="auto"/>
    </w:pPr>
    <w:tblPr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top w:w="0" w:type="dxa"/>
        <w:left w:w="144" w:type="dxa"/>
        <w:bottom w:w="0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qFormat/>
    <w:rsid w:val="000B3E37"/>
    <w:pPr>
      <w:spacing w:before="140" w:after="0" w:line="36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sid w:val="000B3E37"/>
    <w:rPr>
      <w:rFonts w:ascii="맑은 고딕" w:eastAsia="맑은 고딕" w:hAnsi="맑은 고딕" w:cs="맑은 고딕"/>
      <w:i/>
      <w:iCs/>
      <w:sz w:val="14"/>
    </w:rPr>
  </w:style>
  <w:style w:type="paragraph" w:customStyle="1" w:styleId="af1">
    <w:name w:val="표 텍스트 소수점"/>
    <w:basedOn w:val="a0"/>
    <w:uiPriority w:val="12"/>
    <w:qFormat/>
    <w:rsid w:val="00B0251D"/>
    <w:pPr>
      <w:tabs>
        <w:tab w:val="decimal" w:pos="936"/>
      </w:tabs>
      <w:spacing w:before="120" w:after="120" w:line="240" w:lineRule="auto"/>
    </w:pPr>
  </w:style>
  <w:style w:type="paragraph" w:styleId="af2">
    <w:name w:val="Signature"/>
    <w:basedOn w:val="a0"/>
    <w:link w:val="Char3"/>
    <w:uiPriority w:val="12"/>
    <w:unhideWhenUsed/>
    <w:qFormat/>
    <w:pPr>
      <w:spacing w:before="960" w:after="0" w:line="240" w:lineRule="auto"/>
    </w:pPr>
  </w:style>
  <w:style w:type="character" w:customStyle="1" w:styleId="Char3">
    <w:name w:val="서명 Char"/>
    <w:basedOn w:val="a1"/>
    <w:link w:val="af2"/>
    <w:uiPriority w:val="12"/>
  </w:style>
  <w:style w:type="character" w:customStyle="1" w:styleId="3Char">
    <w:name w:val="제목 3 Char"/>
    <w:basedOn w:val="a1"/>
    <w:link w:val="3"/>
    <w:uiPriority w:val="9"/>
    <w:semiHidden/>
    <w:rsid w:val="00B0251D"/>
    <w:rPr>
      <w:rFonts w:ascii="맑은 고딕" w:eastAsia="맑은 고딕" w:hAnsi="맑은 고딕" w:cs="맑은 고딕"/>
    </w:rPr>
  </w:style>
  <w:style w:type="paragraph" w:styleId="af3">
    <w:name w:val="List Paragraph"/>
    <w:basedOn w:val="a0"/>
    <w:uiPriority w:val="34"/>
    <w:qFormat/>
    <w:rsid w:val="004B5FC1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color w:val="auto"/>
      <w:kern w:val="2"/>
      <w:sz w:val="2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AppData\Roaming\Microsoft\Templates\&#49436;&#48708;&#49828;%20&#51228;&#50504;&#49436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2019BE467054ED5874285A99D185F3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F789746-DC4D-4B1F-8675-EBA790AB35DF}"/>
      </w:docPartPr>
      <w:docPartBody>
        <w:p w:rsidR="00BB11E3" w:rsidRDefault="00C368A5">
          <w:pPr>
            <w:pStyle w:val="F2019BE467054ED5874285A99D185F3F"/>
          </w:pPr>
          <w:r w:rsidRPr="00B0251D">
            <w:rPr>
              <w:lang w:val="ko-KR"/>
            </w:rPr>
            <w:t>&lt;회사&gt;</w:t>
          </w:r>
        </w:p>
      </w:docPartBody>
    </w:docPart>
    <w:docPart>
      <w:docPartPr>
        <w:name w:val="D2E963BC509A4DEB8810C700BDA3EAB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ED6909D-1794-4A73-8D4E-710228CAFA59}"/>
      </w:docPartPr>
      <w:docPartBody>
        <w:p w:rsidR="00BB11E3" w:rsidRDefault="00C368A5">
          <w:pPr>
            <w:pStyle w:val="D2E963BC509A4DEB8810C700BDA3EAB5"/>
          </w:pPr>
          <w:r w:rsidRPr="000B3E37">
            <w:rPr>
              <w:rStyle w:val="a3"/>
              <w:sz w:val="16"/>
              <w:lang w:val="ko-KR"/>
            </w:rPr>
            <w:t>&lt;회사&gt;</w:t>
          </w:r>
        </w:p>
      </w:docPartBody>
    </w:docPart>
    <w:docPart>
      <w:docPartPr>
        <w:name w:val="E1193C8715DB48B3A142E5EE17264A0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42B60A6-CCE5-4D48-A414-5F0573EFE8D3}"/>
      </w:docPartPr>
      <w:docPartBody>
        <w:p w:rsidR="00BB11E3" w:rsidRDefault="00C368A5">
          <w:pPr>
            <w:pStyle w:val="E1193C8715DB48B3A142E5EE17264A0B"/>
          </w:pPr>
          <w:r w:rsidRPr="00357E35">
            <w:rPr>
              <w:rStyle w:val="a3"/>
              <w:sz w:val="16"/>
              <w:lang w:val="ko-KR"/>
            </w:rPr>
            <w:t>&lt;고객 회사&gt;</w:t>
          </w:r>
        </w:p>
      </w:docPartBody>
    </w:docPart>
    <w:docPart>
      <w:docPartPr>
        <w:name w:val="BF26F05E220745809931B3DC46B97A5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CBC31D9-F438-49E6-BE2E-14C6D0677A4E}"/>
      </w:docPartPr>
      <w:docPartBody>
        <w:p w:rsidR="00BB11E3" w:rsidRDefault="00B3299E" w:rsidP="00B3299E">
          <w:pPr>
            <w:pStyle w:val="BF26F05E220745809931B3DC46B97A52"/>
          </w:pPr>
          <w:r w:rsidRPr="00357E35">
            <w:rPr>
              <w:rStyle w:val="a3"/>
              <w:sz w:val="16"/>
              <w:lang w:val="ko-KR"/>
            </w:rPr>
            <w:t>&lt;고객 회사&gt;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99E"/>
    <w:rsid w:val="000D62D5"/>
    <w:rsid w:val="00B3299E"/>
    <w:rsid w:val="00BB11E3"/>
    <w:rsid w:val="00C36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2019BE467054ED5874285A99D185F3F">
    <w:name w:val="F2019BE467054ED5874285A99D185F3F"/>
    <w:pPr>
      <w:widowControl w:val="0"/>
      <w:wordWrap w:val="0"/>
      <w:autoSpaceDE w:val="0"/>
      <w:autoSpaceDN w:val="0"/>
    </w:pPr>
  </w:style>
  <w:style w:type="character" w:customStyle="1" w:styleId="a3">
    <w:name w:val="개체 틀 텍스트"/>
    <w:basedOn w:val="a0"/>
    <w:uiPriority w:val="99"/>
    <w:semiHidden/>
    <w:rsid w:val="00B3299E"/>
    <w:rPr>
      <w:color w:val="808080"/>
    </w:rPr>
  </w:style>
  <w:style w:type="paragraph" w:customStyle="1" w:styleId="6189B648EDEB40B78C259C038DA57E54">
    <w:name w:val="6189B648EDEB40B78C259C038DA57E54"/>
    <w:pPr>
      <w:widowControl w:val="0"/>
      <w:wordWrap w:val="0"/>
      <w:autoSpaceDE w:val="0"/>
      <w:autoSpaceDN w:val="0"/>
    </w:pPr>
  </w:style>
  <w:style w:type="paragraph" w:customStyle="1" w:styleId="D2E963BC509A4DEB8810C700BDA3EAB5">
    <w:name w:val="D2E963BC509A4DEB8810C700BDA3EAB5"/>
    <w:pPr>
      <w:widowControl w:val="0"/>
      <w:wordWrap w:val="0"/>
      <w:autoSpaceDE w:val="0"/>
      <w:autoSpaceDN w:val="0"/>
    </w:pPr>
  </w:style>
  <w:style w:type="paragraph" w:customStyle="1" w:styleId="E1193C8715DB48B3A142E5EE17264A0B">
    <w:name w:val="E1193C8715DB48B3A142E5EE17264A0B"/>
    <w:pPr>
      <w:widowControl w:val="0"/>
      <w:wordWrap w:val="0"/>
      <w:autoSpaceDE w:val="0"/>
      <w:autoSpaceDN w:val="0"/>
    </w:pPr>
  </w:style>
  <w:style w:type="paragraph" w:customStyle="1" w:styleId="4004C7635219409DB327CB840594E3EF">
    <w:name w:val="4004C7635219409DB327CB840594E3EF"/>
    <w:rsid w:val="00B3299E"/>
    <w:pPr>
      <w:widowControl w:val="0"/>
      <w:wordWrap w:val="0"/>
      <w:autoSpaceDE w:val="0"/>
      <w:autoSpaceDN w:val="0"/>
    </w:pPr>
  </w:style>
  <w:style w:type="paragraph" w:customStyle="1" w:styleId="BF26F05E220745809931B3DC46B97A52">
    <w:name w:val="BF26F05E220745809931B3DC46B97A52"/>
    <w:rsid w:val="00B3299E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B852F-8B02-45D4-AFF2-929D6B3E8D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9A7DD8-3B4A-4789-B485-206E1A8B9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서비스 제안서.dotx</Template>
  <TotalTime>46</TotalTime>
  <Pages>8</Pages>
  <Words>328</Words>
  <Characters>1874</Characters>
  <Application>Microsoft Office Word</Application>
  <DocSecurity>0</DocSecurity>
  <Lines>15</Lines>
  <Paragraphs>4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1" baseType="lpstr">
      <vt:lpstr/>
      <vt:lpstr/>
      <vt:lpstr>개요</vt:lpstr>
      <vt:lpstr>    목표</vt:lpstr>
      <vt:lpstr>    기회</vt:lpstr>
      <vt:lpstr>    솔루션</vt:lpstr>
      <vt:lpstr>제안</vt:lpstr>
      <vt:lpstr>    이유</vt:lpstr>
      <vt:lpstr>    실행 전략</vt:lpstr>
      <vt:lpstr>    기술/프로젝트 접근 방법</vt:lpstr>
      <vt:lpstr>    리소스</vt:lpstr>
      <vt:lpstr>    프로젝트 결과물</vt:lpstr>
      <vt:lpstr>    실행 시간 표시 막대</vt:lpstr>
      <vt:lpstr>    제공 자료</vt:lpstr>
      <vt:lpstr>예상 결과</vt:lpstr>
      <vt:lpstr>    경제적 이점</vt:lpstr>
      <vt:lpstr>    기술적 이점</vt:lpstr>
      <vt:lpstr>    기타 이점</vt:lpstr>
      <vt:lpstr>가격 책정</vt:lpstr>
      <vt:lpstr>자격 요건</vt:lpstr>
      <vt:lpstr>결론</vt:lpstr>
    </vt:vector>
  </TitlesOfParts>
  <Company>디지털 사이니지를 활용한 사용자 맞춤형 도시 광고 서비스</Company>
  <LinksUpToDate>false</LinksUpToDate>
  <CharactersWithSpaces>2198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keywords/>
  <cp:lastModifiedBy>student</cp:lastModifiedBy>
  <cp:revision>4</cp:revision>
  <dcterms:created xsi:type="dcterms:W3CDTF">2020-04-04T07:44:00Z</dcterms:created>
  <dcterms:modified xsi:type="dcterms:W3CDTF">2020-04-04T08:36:00Z</dcterms:modified>
  <cp:contentStatus>고객사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TC029118969991</vt:lpwstr>
  </property>
</Properties>
</file>